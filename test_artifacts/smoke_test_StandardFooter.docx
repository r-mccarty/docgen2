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Footer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This document contains confidential and proprietary information. Distribution is restricted to authorized personnel only.</w:t>
      </w:r>
    </w:p>
    <w:p>
      <w:pPr>
        <w:pStyle w:val="Footer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CONFIDENTIAL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